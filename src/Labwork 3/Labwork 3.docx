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Міністерство освіти і науки України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Факультет інформатики та обчислювальної техніки</w:t>
      </w:r>
    </w:p>
    <w:p w:rsidR="0031014A" w:rsidRDefault="0031014A" w:rsidP="0031014A">
      <w:pPr>
        <w:ind w:firstLine="0"/>
        <w:jc w:val="center"/>
        <w:rPr>
          <w:b/>
          <w:szCs w:val="28"/>
        </w:rPr>
      </w:pPr>
    </w:p>
    <w:p w:rsidR="0031014A" w:rsidRDefault="0031014A" w:rsidP="0031014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Кафедра ІПІ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pStyle w:val="ImageCaption"/>
        <w:keepLines w:val="0"/>
        <w:ind w:firstLine="0"/>
      </w:pPr>
    </w:p>
    <w:p w:rsidR="0031014A" w:rsidRDefault="0031014A" w:rsidP="0031014A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</w:rPr>
        <w:t>Звіт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  <w:r>
        <w:t xml:space="preserve">з лабораторної роботи  № </w:t>
      </w:r>
      <w:r w:rsidR="0009132D">
        <w:rPr>
          <w:lang w:val="ru-RU"/>
        </w:rPr>
        <w:t>3</w:t>
      </w:r>
      <w:r>
        <w:rPr>
          <w:lang w:val="ru-RU"/>
        </w:rPr>
        <w:t xml:space="preserve"> </w:t>
      </w:r>
      <w:r>
        <w:t xml:space="preserve">з дисципліни </w:t>
      </w:r>
    </w:p>
    <w:p w:rsidR="0031014A" w:rsidRDefault="0031014A" w:rsidP="0031014A">
      <w:pPr>
        <w:ind w:firstLine="0"/>
        <w:jc w:val="center"/>
      </w:pPr>
      <w:r>
        <w:t>«Алгоритми та структури даних 2. Структури даних»</w:t>
      </w: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  <w:rPr>
          <w:szCs w:val="28"/>
        </w:rPr>
      </w:pPr>
      <w:r>
        <w:rPr>
          <w:szCs w:val="28"/>
        </w:rPr>
        <w:t xml:space="preserve">„ </w:t>
      </w:r>
      <w:r w:rsidR="0009132D">
        <w:rPr>
          <w:b/>
          <w:bCs/>
          <w:szCs w:val="28"/>
        </w:rPr>
        <w:t>Прикладні задачі з теорії графів</w:t>
      </w:r>
      <w:r>
        <w:rPr>
          <w:szCs w:val="28"/>
        </w:rPr>
        <w:t>”</w:t>
      </w:r>
    </w:p>
    <w:p w:rsidR="0031014A" w:rsidRDefault="0031014A" w:rsidP="0031014A"/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1195070</wp:posOffset>
                </wp:positionV>
                <wp:extent cx="5057775" cy="400050"/>
                <wp:effectExtent l="0" t="0" r="2857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57775" cy="400050"/>
                          <a:chOff x="0" y="0"/>
                          <a:chExt cx="7965" cy="630"/>
                        </a:xfrm>
                      </wpg:grpSpPr>
                      <wps:wsp>
                        <wps:cNvPr id="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4720" w:rsidRDefault="001E4720" w:rsidP="0031014A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:rsidR="001E4720" w:rsidRDefault="001E4720" w:rsidP="0031014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36"/>
                        <wpg:cNvGrpSpPr>
                          <a:grpSpLocks/>
                        </wpg:cNvGrpSpPr>
                        <wpg:grpSpPr bwMode="auto">
                          <a:xfrm>
                            <a:off x="2490" y="0"/>
                            <a:ext cx="5070" cy="630"/>
                            <a:chOff x="2490" y="0"/>
                            <a:chExt cx="5070" cy="630"/>
                          </a:xfrm>
                        </wpg:grpSpPr>
                        <wps:wsp>
                          <wps:cNvPr id="1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0" y="312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720" w:rsidRDefault="001E4720" w:rsidP="0031014A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0" y="0"/>
                              <a:ext cx="5070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720" w:rsidRDefault="001E4720" w:rsidP="0031014A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Соколовський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Владислав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Володимирович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" name="Line 34"/>
                        <wps:cNvCnPr/>
                        <wps:spPr bwMode="auto">
                          <a:xfrm flipV="1">
                            <a:off x="2370" y="295"/>
                            <a:ext cx="5595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18.35pt;margin-top:94.1pt;width:398.25pt;height:31.5pt;z-index:251657216" coordsize="7965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7" type="#_x0000_t202" style="position:absolute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:rsidR="001E4720" w:rsidRDefault="001E4720" w:rsidP="0031014A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:rsidR="001E4720" w:rsidRDefault="001E4720" w:rsidP="0031014A"/>
                    </w:txbxContent>
                  </v:textbox>
                </v:shape>
                <v:group id="Group 36" o:spid="_x0000_s1028" style="position:absolute;left:2490;width:5070;height:630" coordorigin="2490" coordsize="507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32" o:spid="_x0000_s1029" type="#_x0000_t202" style="position:absolute;left:3240;top:312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:rsidR="001E4720" w:rsidRDefault="001E4720" w:rsidP="0031014A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0" type="#_x0000_t202" style="position:absolute;left:2490;width:507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:rsidR="001E4720" w:rsidRDefault="001E4720" w:rsidP="0031014A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Соколовський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Владислав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Володимирович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34" o:spid="_x0000_s1031" style="position:absolute;flip:y;visibility:visible;mso-wrap-style:square" from="2370,295" to="7965,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"/>
              </v:group>
            </w:pict>
          </mc:Fallback>
        </mc:AlternateContent>
      </w: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101600</wp:posOffset>
                </wp:positionV>
                <wp:extent cx="5210175" cy="409575"/>
                <wp:effectExtent l="0" t="0" r="9525" b="9525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10175" cy="409575"/>
                          <a:chOff x="0" y="0"/>
                          <a:chExt cx="8205" cy="645"/>
                        </a:xfrm>
                      </wpg:grpSpPr>
                      <wps:wsp>
                        <wps:cNvPr id="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4720" w:rsidRDefault="001E4720" w:rsidP="0031014A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53"/>
                        <wpg:cNvGrpSpPr>
                          <a:grpSpLocks/>
                        </wpg:cNvGrpSpPr>
                        <wpg:grpSpPr bwMode="auto">
                          <a:xfrm>
                            <a:off x="2520" y="0"/>
                            <a:ext cx="5685" cy="645"/>
                            <a:chOff x="2520" y="0"/>
                            <a:chExt cx="5685" cy="645"/>
                          </a:xfrm>
                        </wpg:grpSpPr>
                        <wps:wsp>
                          <wps:cNvPr id="5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0" y="363"/>
                              <a:ext cx="4219" cy="2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720" w:rsidRDefault="001E4720" w:rsidP="0031014A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0" y="0"/>
                              <a:ext cx="5685" cy="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720" w:rsidRDefault="001E4720" w:rsidP="0031014A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  ІП-15 Плугатирьов Дмитро Валерійович</w:t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ійович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4" name="Line 56"/>
                        <wps:cNvCnPr/>
                        <wps:spPr bwMode="auto">
                          <a:xfrm>
                            <a:off x="2460" y="310"/>
                            <a:ext cx="55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032" style="position:absolute;left:0;text-align:left;margin-left:18.35pt;margin-top:8pt;width:410.25pt;height:32.25pt;z-index:251658240" coordsize="820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">
                <v:shape id="Text Box 52" o:spid="_x0000_s1033" type="#_x0000_t202" style="position:absolute;top:15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1E4720" w:rsidRDefault="001E4720" w:rsidP="0031014A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34" style="position:absolute;left:2520;width:5685;height:645" coordorigin="2520" coordsize="568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54" o:spid="_x0000_s1035" type="#_x0000_t202" style="position:absolute;left:2640;top:363;width:421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1E4720" w:rsidRDefault="001E4720" w:rsidP="0031014A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6" type="#_x0000_t202" style="position:absolute;left:2520;width:5685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:rsidR="001E4720" w:rsidRDefault="001E4720" w:rsidP="0031014A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  ІП-15 Плугатирьов Дмитро Валерійович</w:t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proofErr w:type="spellStart"/>
                          <w:r>
                            <w:rPr>
                              <w:i/>
                            </w:rPr>
                            <w:t>ійович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7" style="position:absolute;visibility:visible;mso-wrap-style:square" from="2460,310" to="7995,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</v:group>
            </w:pict>
          </mc:Fallback>
        </mc:AlternateContent>
      </w: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right"/>
        <w:rPr>
          <w:u w:val="single"/>
        </w:rPr>
      </w:pPr>
    </w:p>
    <w:p w:rsidR="0031014A" w:rsidRDefault="0031014A" w:rsidP="0031014A">
      <w:pPr>
        <w:jc w:val="center"/>
        <w:rPr>
          <w:u w:val="single"/>
        </w:rPr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ind w:firstLine="0"/>
        <w:jc w:val="center"/>
      </w:pPr>
    </w:p>
    <w:p w:rsidR="0031014A" w:rsidRDefault="0031014A" w:rsidP="0031014A">
      <w:pPr>
        <w:jc w:val="center"/>
      </w:pPr>
    </w:p>
    <w:p w:rsidR="00C5583A" w:rsidRPr="00484EAC" w:rsidRDefault="0031014A" w:rsidP="0031014A">
      <w:pPr>
        <w:ind w:firstLine="0"/>
        <w:jc w:val="center"/>
        <w:rPr>
          <w:szCs w:val="28"/>
          <w:lang w:val="ru-RU"/>
        </w:rPr>
      </w:pPr>
      <w:r>
        <w:rPr>
          <w:szCs w:val="28"/>
        </w:rPr>
        <w:t>Київ 202</w:t>
      </w:r>
      <w:r w:rsidRPr="00484EAC">
        <w:rPr>
          <w:szCs w:val="28"/>
          <w:lang w:val="ru-RU"/>
        </w:rPr>
        <w:t>2</w:t>
      </w:r>
    </w:p>
    <w:p w:rsidR="0009132D" w:rsidRPr="0009132D" w:rsidRDefault="0009132D" w:rsidP="0009132D">
      <w:pPr>
        <w:ind w:firstLine="0"/>
        <w:rPr>
          <w:szCs w:val="28"/>
        </w:rPr>
      </w:pPr>
      <w:r>
        <w:rPr>
          <w:b/>
          <w:szCs w:val="28"/>
        </w:rPr>
        <w:lastRenderedPageBreak/>
        <w:tab/>
      </w:r>
      <w:r w:rsidRPr="0009132D">
        <w:rPr>
          <w:i/>
          <w:szCs w:val="28"/>
        </w:rPr>
        <w:t>Мета роботи</w:t>
      </w:r>
      <w:r w:rsidRPr="0009132D">
        <w:rPr>
          <w:szCs w:val="28"/>
        </w:rPr>
        <w:t xml:space="preserve"> – вивчити основні прикладні алгоритми на графах та</w:t>
      </w:r>
    </w:p>
    <w:p w:rsidR="0009132D" w:rsidRDefault="0009132D" w:rsidP="0009132D">
      <w:pPr>
        <w:ind w:firstLine="0"/>
        <w:rPr>
          <w:szCs w:val="28"/>
        </w:rPr>
      </w:pPr>
      <w:r w:rsidRPr="0009132D">
        <w:rPr>
          <w:szCs w:val="28"/>
        </w:rPr>
        <w:t>способи їх імплементації.</w:t>
      </w:r>
    </w:p>
    <w:p w:rsidR="0008342E" w:rsidRPr="0008342E" w:rsidRDefault="0008342E" w:rsidP="0008342E">
      <w:pPr>
        <w:ind w:firstLine="0"/>
        <w:jc w:val="center"/>
        <w:rPr>
          <w:b/>
          <w:szCs w:val="28"/>
        </w:rPr>
      </w:pPr>
      <w:r w:rsidRPr="0009132D">
        <w:rPr>
          <w:b/>
          <w:szCs w:val="28"/>
        </w:rPr>
        <w:t>Варіант 25</w:t>
      </w:r>
    </w:p>
    <w:p w:rsidR="0008342E" w:rsidRDefault="0008342E" w:rsidP="0008342E">
      <w:pPr>
        <w:ind w:firstLine="0"/>
        <w:jc w:val="center"/>
        <w:rPr>
          <w:szCs w:val="28"/>
        </w:rPr>
      </w:pPr>
      <w:r>
        <w:rPr>
          <w:noProof/>
          <w:lang w:eastAsia="uk-UA"/>
        </w:rPr>
        <w:drawing>
          <wp:inline distT="0" distB="0" distL="0" distR="0" wp14:anchorId="4A207D0A" wp14:editId="27161740">
            <wp:extent cx="5057775" cy="504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84" t="48194" r="3474" b="36692"/>
                    <a:stretch/>
                  </pic:blipFill>
                  <pic:spPr bwMode="auto">
                    <a:xfrm>
                      <a:off x="0" y="0"/>
                      <a:ext cx="50577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CA3" w:rsidRDefault="00DE4CA3" w:rsidP="00DE4CA3">
      <w:pPr>
        <w:ind w:firstLine="0"/>
        <w:jc w:val="center"/>
        <w:rPr>
          <w:b/>
          <w:szCs w:val="28"/>
        </w:rPr>
      </w:pPr>
      <w:r w:rsidRPr="00DE4CA3">
        <w:rPr>
          <w:b/>
          <w:szCs w:val="28"/>
        </w:rPr>
        <w:t>Блок-схема алгоритму</w:t>
      </w:r>
    </w:p>
    <w:p w:rsidR="00DE4CA3" w:rsidRDefault="00960EF2" w:rsidP="00960EF2">
      <w:pPr>
        <w:ind w:firstLine="0"/>
        <w:jc w:val="center"/>
        <w:rPr>
          <w:b/>
          <w:szCs w:val="28"/>
          <w:lang w:val="en-US"/>
        </w:rPr>
      </w:pPr>
      <w:r>
        <w:rPr>
          <w:b/>
          <w:noProof/>
          <w:szCs w:val="28"/>
          <w:lang w:eastAsia="uk-UA"/>
        </w:rPr>
        <w:drawing>
          <wp:inline distT="0" distB="0" distL="0" distR="0">
            <wp:extent cx="3267075" cy="7315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F2" w:rsidRDefault="00A3323B" w:rsidP="00960EF2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Вихідний код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DFSalgorithm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HashSet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DFS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start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Action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preVisit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null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HashSet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start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Stack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stack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stack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start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stack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Count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&gt;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stack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Pop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preVisit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!=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null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preVisit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foreach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neighbor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])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neighbor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stack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Push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neighbor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visited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Dictionary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HashSet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{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get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; }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   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Dictionary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HashSet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&gt;&gt;();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 {}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IEnumerable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IEnumerable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foreach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foreach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]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HashSet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 &amp;&amp;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))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].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AdjacencyList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].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GraphValidator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ValidateVertexExistence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throw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$"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{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}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isn't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inside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ValidateVertexAbsence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Contains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throw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$"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{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}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inside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ValidateVertexExistence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&lt;=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throw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ArgumentOutOfRangeException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nameof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),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of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should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be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bigger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than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0"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graphEdges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Any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=&gt;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==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&amp;&amp;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==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||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graphEdges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Any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=&gt;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==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&amp;&amp;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tuple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Item2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==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validatableEdge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Item1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throw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edge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already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inside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VertexCapturer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generate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automatically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+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"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from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1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up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chosen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number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each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of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them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you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own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inputIsInvalid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inputIsInvalid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inputIsInvalid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switch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().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Trim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CaptureVerticesInRange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CaptureCustomVertices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default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You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entered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wrong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command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inputIsInvalid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private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CaptureVerticesInRange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number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whom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maximum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should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equal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try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Parse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GraphValidator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ValidateVertexExistence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Enumerable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Range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).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ToList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FormatException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entered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isn't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a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number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ArgumentOutOfRangeException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Message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private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CaptureCustomVertices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do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try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of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whom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nodeValue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Parse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GraphValidator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ValidateVertexAbsence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nodeValue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nodeValue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FormatException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entered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isn't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a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number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ArgumentOutOfRangeException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Message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Backspace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typing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any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key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continue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}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||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().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!=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ConsoleKey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FC1FF"/>
          <w:sz w:val="21"/>
          <w:szCs w:val="21"/>
          <w:lang w:eastAsia="uk-UA"/>
        </w:rPr>
        <w:t>Backspace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of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that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equals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least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1: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default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try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Parse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GraphValidator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ValidateVertexExistence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FormatException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entered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value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isn't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a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number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ArgumentOutOfRangeException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Message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Message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EdgeCapturer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isCommandCaught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isCommandCaught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isCommandCaught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capture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edges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do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it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manually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switch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().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Trim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auto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CaptureRandomEdges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man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CaptureCustomEdges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default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Unknown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command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isCommandCaught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break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private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CaptureRandomEdges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var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&lt;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Count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++)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var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+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&lt;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Count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&amp;&amp;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-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!=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3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; 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++)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i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]));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private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CaptureCustomEdges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bool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do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  <w:bookmarkStart w:id="0" w:name="_GoBack"/>
      <w:bookmarkEnd w:id="0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false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try</w:t>
      </w:r>
      <w:proofErr w:type="spellEnd"/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first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firstVertex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VertexCapturer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second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secondVertex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VertexCapturer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GraphValidator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ValidateEdge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firstVertex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secondVertex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Add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firstVertex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,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secondVertex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ip15_pluhatyrov_03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PrintHorizontalRule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();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catch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ArgumentException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Message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Try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again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true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if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Enter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&lt;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Backspace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end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typing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or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any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key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to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continue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}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while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exceptionIsCaught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||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ReadKey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().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Key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!=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ConsoleKey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FC1FF"/>
          <w:sz w:val="21"/>
          <w:szCs w:val="21"/>
          <w:lang w:eastAsia="uk-UA"/>
        </w:rPr>
        <w:t>Backspace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return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result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ip15_pluhatyrov_03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Main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string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[]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args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VertexCapturer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PrintVertices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Tuple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EdgeCapturer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&gt;(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edges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PrintVertices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Select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start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 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startVertex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VertexCapturer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CaptureVertex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string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Join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"--&gt;"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DFSalgorithm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DFS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startVertex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)));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public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PrintHorizontalRule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new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string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'-'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3323B">
        <w:rPr>
          <w:rFonts w:ascii="Consolas" w:hAnsi="Consolas"/>
          <w:color w:val="B5CEA8"/>
          <w:sz w:val="21"/>
          <w:szCs w:val="21"/>
          <w:lang w:eastAsia="uk-UA"/>
        </w:rPr>
        <w:t>40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));  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static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569CD6"/>
          <w:sz w:val="21"/>
          <w:szCs w:val="21"/>
          <w:lang w:eastAsia="uk-UA"/>
        </w:rPr>
        <w:t>void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DCDCAA"/>
          <w:sz w:val="21"/>
          <w:szCs w:val="21"/>
          <w:lang w:eastAsia="uk-UA"/>
        </w:rPr>
        <w:t>PrintVertices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List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&lt;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&gt;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current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graph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has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the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next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E9178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:"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foreach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r w:rsidRPr="00A3323B">
        <w:rPr>
          <w:rFonts w:ascii="Consolas" w:hAnsi="Consolas"/>
          <w:color w:val="569CD6"/>
          <w:sz w:val="21"/>
          <w:szCs w:val="21"/>
          <w:lang w:eastAsia="uk-UA"/>
        </w:rPr>
        <w:t>int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C586C0"/>
          <w:sz w:val="21"/>
          <w:szCs w:val="21"/>
          <w:lang w:eastAsia="uk-UA"/>
        </w:rPr>
        <w:t>in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vertices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{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3323B">
        <w:rPr>
          <w:rFonts w:ascii="Consolas" w:hAnsi="Consolas"/>
          <w:color w:val="CE9178"/>
          <w:sz w:val="21"/>
          <w:szCs w:val="21"/>
          <w:lang w:eastAsia="uk-UA"/>
        </w:rPr>
        <w:t>$"{</w:t>
      </w:r>
      <w:proofErr w:type="spellStart"/>
      <w:r w:rsidRPr="00A3323B">
        <w:rPr>
          <w:rFonts w:ascii="Consolas" w:hAnsi="Consolas"/>
          <w:color w:val="9CDCFE"/>
          <w:sz w:val="21"/>
          <w:szCs w:val="21"/>
          <w:lang w:eastAsia="uk-UA"/>
        </w:rPr>
        <w:t>vertex</w:t>
      </w:r>
      <w:proofErr w:type="spellEnd"/>
      <w:r w:rsidRPr="00A3323B">
        <w:rPr>
          <w:rFonts w:ascii="Consolas" w:hAnsi="Consolas"/>
          <w:color w:val="CE9178"/>
          <w:sz w:val="21"/>
          <w:szCs w:val="21"/>
          <w:lang w:eastAsia="uk-UA"/>
        </w:rPr>
        <w:t>}  "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System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4EC9B0"/>
          <w:sz w:val="21"/>
          <w:szCs w:val="21"/>
          <w:lang w:eastAsia="uk-UA"/>
        </w:rPr>
        <w:t>Console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DCDCAA"/>
          <w:sz w:val="21"/>
          <w:szCs w:val="21"/>
          <w:lang w:eastAsia="uk-UA"/>
        </w:rPr>
        <w:t>WriteLine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3323B">
        <w:rPr>
          <w:rFonts w:ascii="Consolas" w:hAnsi="Consolas"/>
          <w:color w:val="4EC9B0"/>
          <w:sz w:val="21"/>
          <w:szCs w:val="21"/>
          <w:lang w:eastAsia="uk-UA"/>
        </w:rPr>
        <w:t>Environment</w:t>
      </w:r>
      <w:r w:rsidRPr="00A3323B">
        <w:rPr>
          <w:rFonts w:ascii="Consolas" w:hAnsi="Consolas"/>
          <w:color w:val="D4D4D4"/>
          <w:sz w:val="21"/>
          <w:szCs w:val="21"/>
          <w:lang w:eastAsia="uk-UA"/>
        </w:rPr>
        <w:t>.</w:t>
      </w:r>
      <w:r w:rsidRPr="00A3323B">
        <w:rPr>
          <w:rFonts w:ascii="Consolas" w:hAnsi="Consolas"/>
          <w:color w:val="9CDCFE"/>
          <w:sz w:val="21"/>
          <w:szCs w:val="21"/>
          <w:lang w:eastAsia="uk-UA"/>
        </w:rPr>
        <w:t>NewLine</w:t>
      </w:r>
      <w:proofErr w:type="spellEnd"/>
      <w:r w:rsidRPr="00A3323B"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:rsidR="00A3323B" w:rsidRPr="00A3323B" w:rsidRDefault="00A3323B" w:rsidP="00A3323B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3323B"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:rsidR="00A3323B" w:rsidRDefault="00A3323B" w:rsidP="00960EF2">
      <w:pPr>
        <w:ind w:firstLine="0"/>
        <w:jc w:val="center"/>
        <w:rPr>
          <w:b/>
          <w:szCs w:val="28"/>
        </w:rPr>
      </w:pPr>
    </w:p>
    <w:p w:rsidR="005528B8" w:rsidRDefault="005528B8" w:rsidP="00960EF2">
      <w:pPr>
        <w:ind w:firstLine="0"/>
        <w:jc w:val="center"/>
        <w:rPr>
          <w:b/>
          <w:szCs w:val="28"/>
        </w:rPr>
      </w:pPr>
    </w:p>
    <w:p w:rsidR="005528B8" w:rsidRDefault="005528B8" w:rsidP="00960EF2">
      <w:pPr>
        <w:ind w:firstLine="0"/>
        <w:jc w:val="center"/>
        <w:rPr>
          <w:b/>
          <w:szCs w:val="28"/>
        </w:rPr>
      </w:pPr>
    </w:p>
    <w:p w:rsidR="005528B8" w:rsidRDefault="005528B8" w:rsidP="00960EF2">
      <w:pPr>
        <w:ind w:firstLine="0"/>
        <w:jc w:val="center"/>
        <w:rPr>
          <w:b/>
          <w:szCs w:val="28"/>
        </w:rPr>
      </w:pPr>
    </w:p>
    <w:p w:rsidR="005528B8" w:rsidRDefault="005528B8" w:rsidP="00960EF2">
      <w:pPr>
        <w:ind w:firstLine="0"/>
        <w:jc w:val="center"/>
        <w:rPr>
          <w:b/>
          <w:szCs w:val="28"/>
        </w:rPr>
      </w:pPr>
    </w:p>
    <w:p w:rsidR="00A3323B" w:rsidRDefault="00A3323B" w:rsidP="00960EF2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Приклад роботи графу на 7 вершин</w:t>
      </w:r>
    </w:p>
    <w:p w:rsidR="00A3323B" w:rsidRPr="005528B8" w:rsidRDefault="00A3323B" w:rsidP="00960EF2">
      <w:pPr>
        <w:ind w:firstLine="0"/>
        <w:jc w:val="center"/>
        <w:rPr>
          <w:b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742135CD" wp14:editId="168835F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23B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E25E7AE" wp14:editId="33274469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3B" w:rsidRDefault="00A3323B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5528B8" w:rsidRDefault="005528B8" w:rsidP="00A3323B">
      <w:pPr>
        <w:ind w:firstLine="0"/>
        <w:jc w:val="center"/>
        <w:rPr>
          <w:b/>
          <w:szCs w:val="28"/>
        </w:rPr>
      </w:pPr>
    </w:p>
    <w:p w:rsidR="00A3323B" w:rsidRDefault="00A3323B" w:rsidP="00A3323B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Приклад роботи графу на 1</w:t>
      </w:r>
      <w:r w:rsidR="00484EAC">
        <w:rPr>
          <w:b/>
          <w:szCs w:val="28"/>
        </w:rPr>
        <w:t>5</w:t>
      </w:r>
      <w:r>
        <w:rPr>
          <w:b/>
          <w:szCs w:val="28"/>
        </w:rPr>
        <w:t xml:space="preserve"> вершин</w:t>
      </w:r>
    </w:p>
    <w:p w:rsidR="00A3323B" w:rsidRDefault="00A3323B" w:rsidP="00960EF2">
      <w:pPr>
        <w:ind w:firstLine="0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60D65C3" wp14:editId="0ECF2119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23B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D56A16E" wp14:editId="233298E1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20" w:rsidRDefault="001E4720" w:rsidP="00960EF2">
      <w:pPr>
        <w:ind w:firstLine="0"/>
        <w:jc w:val="center"/>
        <w:rPr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</w:p>
    <w:p w:rsidR="001E4720" w:rsidRDefault="001E4720" w:rsidP="00960EF2">
      <w:pPr>
        <w:ind w:firstLine="0"/>
        <w:jc w:val="center"/>
        <w:rPr>
          <w:b/>
          <w:noProof/>
          <w:lang w:eastAsia="uk-UA"/>
        </w:rPr>
      </w:pPr>
      <w:r>
        <w:rPr>
          <w:b/>
          <w:noProof/>
          <w:lang w:eastAsia="uk-UA"/>
        </w:rPr>
        <w:t>Розв’язання задачі вручну</w:t>
      </w:r>
    </w:p>
    <w:p w:rsidR="001E4720" w:rsidRDefault="001E4720" w:rsidP="00960EF2">
      <w:pPr>
        <w:ind w:firstLine="0"/>
        <w:jc w:val="center"/>
        <w:rPr>
          <w:b/>
          <w:szCs w:val="28"/>
        </w:rPr>
      </w:pPr>
      <w:r>
        <w:rPr>
          <w:b/>
          <w:noProof/>
          <w:szCs w:val="28"/>
          <w:lang w:eastAsia="uk-UA"/>
        </w:rPr>
        <w:drawing>
          <wp:inline distT="0" distB="0" distL="0" distR="0">
            <wp:extent cx="5940425" cy="50558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ual tas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20" w:rsidRDefault="001E4720" w:rsidP="00960EF2">
      <w:pPr>
        <w:ind w:firstLine="0"/>
        <w:jc w:val="center"/>
        <w:rPr>
          <w:b/>
          <w:szCs w:val="28"/>
        </w:rPr>
      </w:pPr>
    </w:p>
    <w:p w:rsidR="001E4720" w:rsidRDefault="001E4720" w:rsidP="00960EF2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Висновок</w:t>
      </w:r>
    </w:p>
    <w:p w:rsidR="001E4720" w:rsidRPr="001E4720" w:rsidRDefault="001E4720" w:rsidP="001E4720">
      <w:pPr>
        <w:ind w:firstLine="0"/>
        <w:rPr>
          <w:szCs w:val="28"/>
          <w:lang w:val="ru-RU"/>
        </w:rPr>
      </w:pPr>
      <w:r>
        <w:rPr>
          <w:b/>
          <w:szCs w:val="28"/>
        </w:rPr>
        <w:tab/>
      </w:r>
      <w:r>
        <w:rPr>
          <w:szCs w:val="28"/>
        </w:rPr>
        <w:t>На цій лабораторній роботі</w:t>
      </w:r>
      <w:r w:rsidR="007105C5">
        <w:rPr>
          <w:szCs w:val="28"/>
        </w:rPr>
        <w:t xml:space="preserve"> я реаліз</w:t>
      </w:r>
      <w:r>
        <w:rPr>
          <w:szCs w:val="28"/>
        </w:rPr>
        <w:t>ував алгоритм обходу графу в глибину (</w:t>
      </w:r>
      <w:r>
        <w:rPr>
          <w:szCs w:val="28"/>
          <w:lang w:val="en-US"/>
        </w:rPr>
        <w:t>DFS</w:t>
      </w:r>
      <w:r>
        <w:rPr>
          <w:szCs w:val="28"/>
        </w:rPr>
        <w:t>)</w:t>
      </w:r>
      <w:r>
        <w:rPr>
          <w:szCs w:val="28"/>
          <w:lang w:val="ru-RU"/>
        </w:rPr>
        <w:t xml:space="preserve">, </w:t>
      </w:r>
      <w:proofErr w:type="spellStart"/>
      <w:r>
        <w:rPr>
          <w:szCs w:val="28"/>
          <w:lang w:val="ru-RU"/>
        </w:rPr>
        <w:t>задаючи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вершини</w:t>
      </w:r>
      <w:proofErr w:type="spellEnd"/>
      <w:r>
        <w:rPr>
          <w:szCs w:val="28"/>
          <w:lang w:val="ru-RU"/>
        </w:rPr>
        <w:t xml:space="preserve"> графу матрицею </w:t>
      </w:r>
      <w:proofErr w:type="spellStart"/>
      <w:r>
        <w:rPr>
          <w:szCs w:val="28"/>
          <w:lang w:val="ru-RU"/>
        </w:rPr>
        <w:t>суміжості</w:t>
      </w:r>
      <w:proofErr w:type="spellEnd"/>
      <w:r w:rsidR="007105C5">
        <w:rPr>
          <w:szCs w:val="28"/>
          <w:lang w:val="ru-RU"/>
        </w:rPr>
        <w:t xml:space="preserve"> автоматично або з </w:t>
      </w:r>
      <w:proofErr w:type="spellStart"/>
      <w:r w:rsidR="007105C5">
        <w:rPr>
          <w:szCs w:val="28"/>
          <w:lang w:val="ru-RU"/>
        </w:rPr>
        <w:t>користувацького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надання</w:t>
      </w:r>
      <w:proofErr w:type="spellEnd"/>
      <w:r w:rsidR="007105C5">
        <w:rPr>
          <w:szCs w:val="28"/>
          <w:lang w:val="ru-RU"/>
        </w:rPr>
        <w:t xml:space="preserve"> даних. </w:t>
      </w:r>
      <w:proofErr w:type="spellStart"/>
      <w:r w:rsidR="007105C5">
        <w:rPr>
          <w:szCs w:val="28"/>
          <w:lang w:val="ru-RU"/>
        </w:rPr>
        <w:t>Цей</w:t>
      </w:r>
      <w:proofErr w:type="spellEnd"/>
      <w:r w:rsidR="007105C5">
        <w:rPr>
          <w:szCs w:val="28"/>
          <w:lang w:val="ru-RU"/>
        </w:rPr>
        <w:t xml:space="preserve"> алгоритм </w:t>
      </w:r>
      <w:proofErr w:type="spellStart"/>
      <w:r w:rsidR="007105C5">
        <w:rPr>
          <w:szCs w:val="28"/>
          <w:lang w:val="ru-RU"/>
        </w:rPr>
        <w:t>особливий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тим</w:t>
      </w:r>
      <w:proofErr w:type="spellEnd"/>
      <w:r w:rsidR="007105C5">
        <w:rPr>
          <w:szCs w:val="28"/>
          <w:lang w:val="ru-RU"/>
        </w:rPr>
        <w:t xml:space="preserve">, що не </w:t>
      </w:r>
      <w:proofErr w:type="spellStart"/>
      <w:r w:rsidR="007105C5">
        <w:rPr>
          <w:szCs w:val="28"/>
          <w:lang w:val="ru-RU"/>
        </w:rPr>
        <w:t>знаходить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найкоротший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прохід</w:t>
      </w:r>
      <w:proofErr w:type="spellEnd"/>
      <w:r w:rsidR="007105C5">
        <w:rPr>
          <w:szCs w:val="28"/>
          <w:lang w:val="ru-RU"/>
        </w:rPr>
        <w:t xml:space="preserve">, а один з </w:t>
      </w:r>
      <w:proofErr w:type="spellStart"/>
      <w:r w:rsidR="007105C5">
        <w:rPr>
          <w:szCs w:val="28"/>
          <w:lang w:val="ru-RU"/>
        </w:rPr>
        <w:t>можливих</w:t>
      </w:r>
      <w:proofErr w:type="spellEnd"/>
      <w:r w:rsidR="007105C5">
        <w:rPr>
          <w:szCs w:val="28"/>
          <w:lang w:val="ru-RU"/>
        </w:rPr>
        <w:t xml:space="preserve">. </w:t>
      </w:r>
      <w:proofErr w:type="spellStart"/>
      <w:r w:rsidR="007105C5">
        <w:rPr>
          <w:szCs w:val="28"/>
          <w:lang w:val="ru-RU"/>
        </w:rPr>
        <w:t>Програмне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розв'язання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задачі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подібне</w:t>
      </w:r>
      <w:proofErr w:type="spellEnd"/>
      <w:r w:rsidR="007105C5">
        <w:rPr>
          <w:szCs w:val="28"/>
          <w:lang w:val="ru-RU"/>
        </w:rPr>
        <w:t xml:space="preserve"> до ручного, але дозволяє </w:t>
      </w:r>
      <w:proofErr w:type="spellStart"/>
      <w:r w:rsidR="007105C5">
        <w:rPr>
          <w:szCs w:val="28"/>
          <w:lang w:val="ru-RU"/>
        </w:rPr>
        <w:t>проводити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розрахунки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набагато</w:t>
      </w:r>
      <w:proofErr w:type="spellEnd"/>
      <w:r w:rsidR="007105C5">
        <w:rPr>
          <w:szCs w:val="28"/>
          <w:lang w:val="ru-RU"/>
        </w:rPr>
        <w:t xml:space="preserve"> </w:t>
      </w:r>
      <w:proofErr w:type="spellStart"/>
      <w:r w:rsidR="007105C5">
        <w:rPr>
          <w:szCs w:val="28"/>
          <w:lang w:val="ru-RU"/>
        </w:rPr>
        <w:t>швидше</w:t>
      </w:r>
      <w:proofErr w:type="spellEnd"/>
      <w:r w:rsidR="007105C5">
        <w:rPr>
          <w:szCs w:val="28"/>
          <w:lang w:val="ru-RU"/>
        </w:rPr>
        <w:t>.</w:t>
      </w:r>
    </w:p>
    <w:sectPr w:rsidR="001E4720" w:rsidRPr="001E47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32D"/>
    <w:rsid w:val="0008342E"/>
    <w:rsid w:val="0009132D"/>
    <w:rsid w:val="000E0754"/>
    <w:rsid w:val="001E4720"/>
    <w:rsid w:val="0031014A"/>
    <w:rsid w:val="00484EAC"/>
    <w:rsid w:val="004A38E3"/>
    <w:rsid w:val="005528B8"/>
    <w:rsid w:val="00694C42"/>
    <w:rsid w:val="007105C5"/>
    <w:rsid w:val="0076468F"/>
    <w:rsid w:val="00960EF2"/>
    <w:rsid w:val="00A3323B"/>
    <w:rsid w:val="00C5583A"/>
    <w:rsid w:val="00DE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5C6EC"/>
  <w15:chartTrackingRefBased/>
  <w15:docId w15:val="{C0CF0345-5EC6-4DE4-8ADB-D1DA39CB7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14A"/>
    <w:pPr>
      <w:spacing w:after="0" w:line="360" w:lineRule="auto"/>
    </w:pPr>
    <w:rPr>
      <w:rFonts w:eastAsia="Times New Roman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31014A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3101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0;&#1084;&#1072;\Desktop\Templates\&#1040;&#1057;&#104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АСД.dotx</Template>
  <TotalTime>805</TotalTime>
  <Pages>13</Pages>
  <Words>8687</Words>
  <Characters>4953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9</cp:revision>
  <dcterms:created xsi:type="dcterms:W3CDTF">2022-05-16T15:42:00Z</dcterms:created>
  <dcterms:modified xsi:type="dcterms:W3CDTF">2022-06-22T07:43:00Z</dcterms:modified>
</cp:coreProperties>
</file>